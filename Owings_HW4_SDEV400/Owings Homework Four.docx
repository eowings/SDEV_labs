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23D32" w14:textId="74D911C1" w:rsidR="00E81978" w:rsidRDefault="00724EA4">
      <w:pPr>
        <w:pStyle w:val="Title"/>
      </w:pPr>
      <w:sdt>
        <w:sdtPr>
          <w:alias w:val="Title:"/>
          <w:tag w:val="Title:"/>
          <w:id w:val="726351117"/>
          <w:placeholder>
            <w:docPart w:val="FA9E5FCC4A7C4031AD4F683C3FDB1C5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A1B21">
            <w:t xml:space="preserve">Owings Homework </w:t>
          </w:r>
          <w:r w:rsidR="00621771">
            <w:t>Four</w:t>
          </w:r>
        </w:sdtContent>
      </w:sdt>
    </w:p>
    <w:p w14:paraId="7778E971" w14:textId="61FD2ABE" w:rsidR="00A86C46" w:rsidRDefault="00621771" w:rsidP="00B823AA">
      <w:pPr>
        <w:pStyle w:val="Title2"/>
      </w:pPr>
      <w:r>
        <w:t>Final Cloud9 Project</w:t>
      </w:r>
    </w:p>
    <w:p w14:paraId="2B61B98A" w14:textId="2F002627" w:rsidR="003A1B21" w:rsidRDefault="00621771" w:rsidP="00B823AA">
      <w:pPr>
        <w:pStyle w:val="Title2"/>
      </w:pPr>
      <w:r>
        <w:t>10</w:t>
      </w:r>
      <w:r w:rsidR="002E6CC5">
        <w:t xml:space="preserve"> </w:t>
      </w:r>
      <w:r>
        <w:t>May</w:t>
      </w:r>
      <w:r w:rsidR="003A1B21">
        <w:t xml:space="preserve"> 2021</w:t>
      </w:r>
    </w:p>
    <w:p w14:paraId="1D30F2B6" w14:textId="0A05F1C5" w:rsidR="003A1B21" w:rsidRDefault="003A1B21" w:rsidP="00B823AA">
      <w:pPr>
        <w:pStyle w:val="Title2"/>
      </w:pPr>
      <w:r>
        <w:t>UMGC SDEV 400 7380</w:t>
      </w:r>
    </w:p>
    <w:p w14:paraId="2118C598" w14:textId="5BC94933" w:rsidR="003A1B21" w:rsidRDefault="003A1B21" w:rsidP="00B823AA">
      <w:pPr>
        <w:pStyle w:val="Title2"/>
      </w:pPr>
      <w:r>
        <w:t>Professor Craig Poma</w:t>
      </w:r>
    </w:p>
    <w:p w14:paraId="540A077D" w14:textId="77777777" w:rsidR="000C0181" w:rsidRDefault="000C0181" w:rsidP="00B823AA">
      <w:pPr>
        <w:pStyle w:val="Title2"/>
      </w:pPr>
    </w:p>
    <w:p w14:paraId="3A1ADE7A" w14:textId="2A3BA102" w:rsidR="00E81978" w:rsidRDefault="00E81978" w:rsidP="00B823AA">
      <w:pPr>
        <w:pStyle w:val="Title2"/>
      </w:pPr>
    </w:p>
    <w:p w14:paraId="33D5BA99" w14:textId="0C55DC8C" w:rsidR="00E81978" w:rsidRDefault="00E81978">
      <w:pPr>
        <w:pStyle w:val="Title"/>
      </w:pPr>
    </w:p>
    <w:p w14:paraId="296455FA" w14:textId="17E00BE7" w:rsidR="00E81978" w:rsidRDefault="00E81978" w:rsidP="00B823AA">
      <w:pPr>
        <w:pStyle w:val="Title2"/>
      </w:pPr>
    </w:p>
    <w:p w14:paraId="374CF162" w14:textId="6CCD6B64" w:rsidR="00E81978" w:rsidRDefault="00E81978"/>
    <w:p w14:paraId="1DD5110C" w14:textId="69D02B63" w:rsidR="002F639A" w:rsidRDefault="002F639A">
      <w:r>
        <w:br w:type="page"/>
      </w:r>
    </w:p>
    <w:p w14:paraId="75A423BA" w14:textId="1856A03D" w:rsidR="00B41619" w:rsidRDefault="00B41619" w:rsidP="00B41619">
      <w:pPr>
        <w:keepNext/>
      </w:pPr>
    </w:p>
    <w:p w14:paraId="10735E7C" w14:textId="429629BB" w:rsidR="00F166B6" w:rsidRDefault="0012741B" w:rsidP="0012741B">
      <w:pPr>
        <w:pStyle w:val="Heading1"/>
      </w:pPr>
      <w:r>
        <w:t>Final Project Test Cases.</w:t>
      </w:r>
    </w:p>
    <w:p w14:paraId="537F99E6" w14:textId="46C59958" w:rsidR="004E2E4C" w:rsidRDefault="00F87310" w:rsidP="0012741B">
      <w:pPr>
        <w:ind w:firstLine="0"/>
      </w:pPr>
      <w:r w:rsidRPr="00F87310">
        <w:rPr>
          <w:noProof/>
        </w:rPr>
        <w:drawing>
          <wp:inline distT="0" distB="0" distL="0" distR="0" wp14:anchorId="259898BE" wp14:editId="4A4F19CE">
            <wp:extent cx="5943600" cy="1160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0145"/>
                    </a:xfrm>
                    <a:prstGeom prst="rect">
                      <a:avLst/>
                    </a:prstGeom>
                  </pic:spPr>
                </pic:pic>
              </a:graphicData>
            </a:graphic>
          </wp:inline>
        </w:drawing>
      </w:r>
    </w:p>
    <w:p w14:paraId="17B67329" w14:textId="3F9770D5" w:rsidR="00270954" w:rsidRDefault="0012741B" w:rsidP="00F166B6">
      <w:r>
        <w:t xml:space="preserve">The user guide portion of this project was completed within the README.md file located within the environment file structure. </w:t>
      </w:r>
    </w:p>
    <w:p w14:paraId="2FD06A6E" w14:textId="4490566E" w:rsidR="00270954" w:rsidRDefault="00270954" w:rsidP="00270954">
      <w:pPr>
        <w:ind w:firstLine="0"/>
      </w:pPr>
      <w:r w:rsidRPr="00270954">
        <w:rPr>
          <w:noProof/>
        </w:rPr>
        <w:drawing>
          <wp:inline distT="0" distB="0" distL="0" distR="0" wp14:anchorId="70508AE2" wp14:editId="2F36C10B">
            <wp:extent cx="5943600" cy="4568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8825"/>
                    </a:xfrm>
                    <a:prstGeom prst="rect">
                      <a:avLst/>
                    </a:prstGeom>
                  </pic:spPr>
                </pic:pic>
              </a:graphicData>
            </a:graphic>
          </wp:inline>
        </w:drawing>
      </w:r>
    </w:p>
    <w:p w14:paraId="5D7DD669" w14:textId="77777777" w:rsidR="00270954" w:rsidRDefault="00270954" w:rsidP="00F166B6"/>
    <w:p w14:paraId="3CC44F3F" w14:textId="4D6CAEE1" w:rsidR="006409EE" w:rsidRDefault="0012741B" w:rsidP="00F166B6">
      <w:r>
        <w:lastRenderedPageBreak/>
        <w:t xml:space="preserve">Note no-member was disabled in </w:t>
      </w:r>
      <w:r w:rsidR="00344993">
        <w:t>the. pylintrc</w:t>
      </w:r>
      <w:r>
        <w:t xml:space="preserve"> file due to an unexplained error when calling the dynamodb.Table () function. </w:t>
      </w:r>
      <w:r w:rsidR="00344993">
        <w:t xml:space="preserve">Very little user input is needed for this app which made the test case amount smaller. </w:t>
      </w:r>
    </w:p>
    <w:p w14:paraId="7DE81C45" w14:textId="581213CA" w:rsidR="00F166B6" w:rsidRPr="00F166B6" w:rsidRDefault="00F166B6" w:rsidP="0012741B">
      <w:pPr>
        <w:ind w:firstLine="0"/>
      </w:pPr>
    </w:p>
    <w:tbl>
      <w:tblPr>
        <w:tblStyle w:val="TableGrid"/>
        <w:tblW w:w="11070" w:type="dxa"/>
        <w:tblInd w:w="-995" w:type="dxa"/>
        <w:tblLayout w:type="fixed"/>
        <w:tblLook w:val="04A0" w:firstRow="1" w:lastRow="0" w:firstColumn="1" w:lastColumn="0" w:noHBand="0" w:noVBand="1"/>
      </w:tblPr>
      <w:tblGrid>
        <w:gridCol w:w="1350"/>
        <w:gridCol w:w="3240"/>
        <w:gridCol w:w="2700"/>
        <w:gridCol w:w="1710"/>
        <w:gridCol w:w="2070"/>
      </w:tblGrid>
      <w:tr w:rsidR="007F7290" w:rsidRPr="00296A80" w14:paraId="71EACDF9" w14:textId="77777777" w:rsidTr="00CD406F">
        <w:tc>
          <w:tcPr>
            <w:tcW w:w="1350" w:type="dxa"/>
          </w:tcPr>
          <w:p w14:paraId="6A7A6F98" w14:textId="77777777" w:rsidR="007F7290" w:rsidRPr="00296A80" w:rsidRDefault="007F7290" w:rsidP="00CD406F">
            <w:pPr>
              <w:pStyle w:val="TableFigure"/>
            </w:pPr>
            <w:r w:rsidRPr="00296A80">
              <w:t>Test Case</w:t>
            </w:r>
          </w:p>
        </w:tc>
        <w:tc>
          <w:tcPr>
            <w:tcW w:w="3240" w:type="dxa"/>
          </w:tcPr>
          <w:p w14:paraId="76180690" w14:textId="77777777" w:rsidR="007F7290" w:rsidRPr="00296A80" w:rsidRDefault="007F7290" w:rsidP="00CD406F">
            <w:pPr>
              <w:pStyle w:val="TableFigure"/>
            </w:pPr>
            <w:r w:rsidRPr="00296A80">
              <w:t>Input description</w:t>
            </w:r>
          </w:p>
        </w:tc>
        <w:tc>
          <w:tcPr>
            <w:tcW w:w="2700" w:type="dxa"/>
          </w:tcPr>
          <w:p w14:paraId="12C0B52E" w14:textId="77777777" w:rsidR="007F7290" w:rsidRPr="00296A80" w:rsidRDefault="007F7290" w:rsidP="00CD406F">
            <w:pPr>
              <w:pStyle w:val="TableFigure"/>
            </w:pPr>
            <w:r w:rsidRPr="00296A80">
              <w:t>Expected Output</w:t>
            </w:r>
          </w:p>
        </w:tc>
        <w:tc>
          <w:tcPr>
            <w:tcW w:w="1710" w:type="dxa"/>
          </w:tcPr>
          <w:p w14:paraId="05F36AB9" w14:textId="77777777" w:rsidR="007F7290" w:rsidRPr="00296A80" w:rsidRDefault="007F7290" w:rsidP="00CD406F">
            <w:pPr>
              <w:pStyle w:val="TableFigure"/>
            </w:pPr>
            <w:r w:rsidRPr="00296A80">
              <w:t>Actual Output</w:t>
            </w:r>
          </w:p>
        </w:tc>
        <w:tc>
          <w:tcPr>
            <w:tcW w:w="2070" w:type="dxa"/>
          </w:tcPr>
          <w:p w14:paraId="6651F9D8" w14:textId="77777777" w:rsidR="007F7290" w:rsidRPr="00296A80" w:rsidRDefault="007F7290" w:rsidP="00CD406F">
            <w:pPr>
              <w:pStyle w:val="TableFigure"/>
            </w:pPr>
            <w:r w:rsidRPr="00296A80">
              <w:t>Pass?</w:t>
            </w:r>
          </w:p>
        </w:tc>
      </w:tr>
      <w:tr w:rsidR="007F7290" w:rsidRPr="00296A80" w14:paraId="2332170B" w14:textId="77777777" w:rsidTr="00CD406F">
        <w:tc>
          <w:tcPr>
            <w:tcW w:w="1350" w:type="dxa"/>
          </w:tcPr>
          <w:p w14:paraId="57ECC8FC" w14:textId="77777777" w:rsidR="007F7290" w:rsidRPr="00296A80" w:rsidRDefault="007F7290" w:rsidP="00CD406F">
            <w:pPr>
              <w:pStyle w:val="TableFigure"/>
            </w:pPr>
            <w:r w:rsidRPr="00296A80">
              <w:t>Test Case 1</w:t>
            </w:r>
          </w:p>
        </w:tc>
        <w:tc>
          <w:tcPr>
            <w:tcW w:w="3240" w:type="dxa"/>
          </w:tcPr>
          <w:p w14:paraId="31E74B62" w14:textId="427B076F" w:rsidR="007F7290" w:rsidRPr="00296A80" w:rsidRDefault="00344993" w:rsidP="00CD406F">
            <w:pPr>
              <w:pStyle w:val="TableFigure"/>
            </w:pPr>
            <w:r>
              <w:t>Start app and choose “a”, then choose “one”.</w:t>
            </w:r>
          </w:p>
        </w:tc>
        <w:tc>
          <w:tcPr>
            <w:tcW w:w="2700" w:type="dxa"/>
          </w:tcPr>
          <w:p w14:paraId="1143AE4B" w14:textId="0EC35077" w:rsidR="007F7290" w:rsidRPr="00296A80" w:rsidRDefault="00344993" w:rsidP="00CD406F">
            <w:pPr>
              <w:pStyle w:val="TableFigure"/>
            </w:pPr>
            <w:r>
              <w:t>App should prompt user of incorrect entry and repopulate menu to try again.</w:t>
            </w:r>
            <w:r w:rsidR="00394EB0">
              <w:t xml:space="preserve"> </w:t>
            </w:r>
          </w:p>
        </w:tc>
        <w:tc>
          <w:tcPr>
            <w:tcW w:w="1710" w:type="dxa"/>
          </w:tcPr>
          <w:p w14:paraId="6C8235DB" w14:textId="77777777" w:rsidR="007F7290" w:rsidRPr="00296A80" w:rsidRDefault="007F7290" w:rsidP="00CD406F">
            <w:pPr>
              <w:pStyle w:val="TableFigure"/>
            </w:pPr>
            <w:r w:rsidRPr="00296A80">
              <w:t xml:space="preserve">See screenshots </w:t>
            </w:r>
          </w:p>
        </w:tc>
        <w:tc>
          <w:tcPr>
            <w:tcW w:w="2070" w:type="dxa"/>
          </w:tcPr>
          <w:p w14:paraId="5A58FEC1" w14:textId="77777777" w:rsidR="007F7290" w:rsidRPr="00296A80" w:rsidRDefault="007F7290" w:rsidP="00CD406F">
            <w:pPr>
              <w:pStyle w:val="TableFigure"/>
            </w:pPr>
            <w:r w:rsidRPr="00296A80">
              <w:t>Yes</w:t>
            </w:r>
          </w:p>
        </w:tc>
      </w:tr>
      <w:tr w:rsidR="007F7290" w:rsidRPr="00296A80" w14:paraId="132F89F0" w14:textId="77777777" w:rsidTr="00CD406F">
        <w:tc>
          <w:tcPr>
            <w:tcW w:w="1350" w:type="dxa"/>
          </w:tcPr>
          <w:p w14:paraId="53AACE2C" w14:textId="77777777" w:rsidR="007F7290" w:rsidRPr="00296A80" w:rsidRDefault="007F7290" w:rsidP="00CD406F">
            <w:pPr>
              <w:pStyle w:val="TableFigure"/>
            </w:pPr>
            <w:r w:rsidRPr="00296A80">
              <w:t>Test Case 2</w:t>
            </w:r>
          </w:p>
        </w:tc>
        <w:tc>
          <w:tcPr>
            <w:tcW w:w="3240" w:type="dxa"/>
          </w:tcPr>
          <w:p w14:paraId="5AB44B45" w14:textId="1616AB5B" w:rsidR="007F7290" w:rsidRPr="00296A80" w:rsidRDefault="00394EB0" w:rsidP="00CD406F">
            <w:pPr>
              <w:pStyle w:val="TableFigure"/>
            </w:pPr>
            <w:r>
              <w:t>Choose option 1.</w:t>
            </w:r>
          </w:p>
        </w:tc>
        <w:tc>
          <w:tcPr>
            <w:tcW w:w="2700" w:type="dxa"/>
          </w:tcPr>
          <w:p w14:paraId="51B87560" w14:textId="3EBC17CA" w:rsidR="007F7290" w:rsidRPr="00296A80" w:rsidRDefault="00394EB0" w:rsidP="00CD406F">
            <w:pPr>
              <w:pStyle w:val="TableFigure"/>
            </w:pPr>
            <w:r>
              <w:t>App should populate latest temp and humidity data.</w:t>
            </w:r>
          </w:p>
        </w:tc>
        <w:tc>
          <w:tcPr>
            <w:tcW w:w="1710" w:type="dxa"/>
          </w:tcPr>
          <w:p w14:paraId="2C7BBF84" w14:textId="77777777" w:rsidR="007F7290" w:rsidRPr="00296A80" w:rsidRDefault="007F7290" w:rsidP="00CD406F">
            <w:pPr>
              <w:pStyle w:val="TableFigure"/>
            </w:pPr>
            <w:r w:rsidRPr="00296A80">
              <w:t>See screenshots</w:t>
            </w:r>
          </w:p>
        </w:tc>
        <w:tc>
          <w:tcPr>
            <w:tcW w:w="2070" w:type="dxa"/>
          </w:tcPr>
          <w:p w14:paraId="226EE40D" w14:textId="77777777" w:rsidR="007F7290" w:rsidRPr="00296A80" w:rsidRDefault="007F7290" w:rsidP="00CD406F">
            <w:pPr>
              <w:pStyle w:val="TableFigure"/>
            </w:pPr>
            <w:r w:rsidRPr="00296A80">
              <w:t>Yes</w:t>
            </w:r>
          </w:p>
        </w:tc>
      </w:tr>
      <w:tr w:rsidR="007F7290" w:rsidRPr="00296A80" w14:paraId="364407AA" w14:textId="77777777" w:rsidTr="00CD406F">
        <w:tc>
          <w:tcPr>
            <w:tcW w:w="1350" w:type="dxa"/>
          </w:tcPr>
          <w:p w14:paraId="21CB6D0B" w14:textId="77777777" w:rsidR="007F7290" w:rsidRPr="00296A80" w:rsidRDefault="007F7290" w:rsidP="00CD406F">
            <w:pPr>
              <w:pStyle w:val="TableFigure"/>
            </w:pPr>
            <w:r w:rsidRPr="00296A80">
              <w:t>Test Case 3</w:t>
            </w:r>
          </w:p>
        </w:tc>
        <w:tc>
          <w:tcPr>
            <w:tcW w:w="3240" w:type="dxa"/>
          </w:tcPr>
          <w:p w14:paraId="142302F6" w14:textId="3F55F493" w:rsidR="007F7290" w:rsidRPr="00296A80" w:rsidRDefault="00F87310" w:rsidP="00CD406F">
            <w:pPr>
              <w:pStyle w:val="TableFigure"/>
            </w:pPr>
            <w:r>
              <w:t xml:space="preserve">Choose option 2. </w:t>
            </w:r>
          </w:p>
        </w:tc>
        <w:tc>
          <w:tcPr>
            <w:tcW w:w="2700" w:type="dxa"/>
          </w:tcPr>
          <w:p w14:paraId="1E35412E" w14:textId="13A9E924" w:rsidR="007F7290" w:rsidRPr="00296A80" w:rsidRDefault="00F87310" w:rsidP="00CD406F">
            <w:pPr>
              <w:pStyle w:val="TableFigure"/>
            </w:pPr>
            <w:r>
              <w:t>App should populate all temp and humidity data.</w:t>
            </w:r>
          </w:p>
        </w:tc>
        <w:tc>
          <w:tcPr>
            <w:tcW w:w="1710" w:type="dxa"/>
          </w:tcPr>
          <w:p w14:paraId="7C1242D2" w14:textId="77777777" w:rsidR="007F7290" w:rsidRPr="00296A80" w:rsidRDefault="007F7290" w:rsidP="00CD406F">
            <w:pPr>
              <w:pStyle w:val="TableFigure"/>
            </w:pPr>
            <w:r w:rsidRPr="00296A80">
              <w:t>See screenshots</w:t>
            </w:r>
          </w:p>
        </w:tc>
        <w:tc>
          <w:tcPr>
            <w:tcW w:w="2070" w:type="dxa"/>
          </w:tcPr>
          <w:p w14:paraId="639A6C92" w14:textId="77777777" w:rsidR="007F7290" w:rsidRPr="00296A80" w:rsidRDefault="007F7290" w:rsidP="00CD406F">
            <w:pPr>
              <w:pStyle w:val="TableFigure"/>
            </w:pPr>
            <w:r w:rsidRPr="00296A80">
              <w:t>Yes</w:t>
            </w:r>
          </w:p>
        </w:tc>
      </w:tr>
      <w:tr w:rsidR="007F7290" w:rsidRPr="00296A80" w14:paraId="75666717" w14:textId="77777777" w:rsidTr="00CD406F">
        <w:tc>
          <w:tcPr>
            <w:tcW w:w="1350" w:type="dxa"/>
          </w:tcPr>
          <w:p w14:paraId="6AE6CA70" w14:textId="77777777" w:rsidR="007F7290" w:rsidRPr="00296A80" w:rsidRDefault="007F7290" w:rsidP="00CD406F">
            <w:pPr>
              <w:pStyle w:val="TableFigure"/>
            </w:pPr>
            <w:r w:rsidRPr="00296A80">
              <w:t>Test Case 4</w:t>
            </w:r>
          </w:p>
        </w:tc>
        <w:tc>
          <w:tcPr>
            <w:tcW w:w="3240" w:type="dxa"/>
          </w:tcPr>
          <w:p w14:paraId="32F1280B" w14:textId="3AECA651" w:rsidR="007F7290" w:rsidRPr="00296A80" w:rsidRDefault="00F87310" w:rsidP="00CD406F">
            <w:pPr>
              <w:pStyle w:val="TableFigure"/>
            </w:pPr>
            <w:r>
              <w:t>Choose option 3.</w:t>
            </w:r>
          </w:p>
        </w:tc>
        <w:tc>
          <w:tcPr>
            <w:tcW w:w="2700" w:type="dxa"/>
          </w:tcPr>
          <w:p w14:paraId="689A037D" w14:textId="483158C5" w:rsidR="007F7290" w:rsidRPr="00296A80" w:rsidRDefault="00F87310" w:rsidP="00CD406F">
            <w:pPr>
              <w:pStyle w:val="TableFigure"/>
            </w:pPr>
            <w:r>
              <w:t>App should pull all temp and humid data and divide each(temp &amp; humid) sum by the total count.</w:t>
            </w:r>
          </w:p>
        </w:tc>
        <w:tc>
          <w:tcPr>
            <w:tcW w:w="1710" w:type="dxa"/>
          </w:tcPr>
          <w:p w14:paraId="7784B5E9" w14:textId="77777777" w:rsidR="007F7290" w:rsidRPr="00296A80" w:rsidRDefault="007F7290" w:rsidP="00CD406F">
            <w:pPr>
              <w:pStyle w:val="TableFigure"/>
            </w:pPr>
            <w:r w:rsidRPr="00296A80">
              <w:t>See screenshots</w:t>
            </w:r>
          </w:p>
        </w:tc>
        <w:tc>
          <w:tcPr>
            <w:tcW w:w="2070" w:type="dxa"/>
          </w:tcPr>
          <w:p w14:paraId="3943B43D" w14:textId="5221D824" w:rsidR="00892F1A" w:rsidRPr="00296A80" w:rsidRDefault="007F7290" w:rsidP="00CD406F">
            <w:pPr>
              <w:pStyle w:val="TableFigure"/>
            </w:pPr>
            <w:r w:rsidRPr="00296A80">
              <w:t>Yes</w:t>
            </w:r>
          </w:p>
        </w:tc>
      </w:tr>
      <w:tr w:rsidR="007F7290" w:rsidRPr="00296A80" w14:paraId="63DF6224" w14:textId="77777777" w:rsidTr="00CD406F">
        <w:tc>
          <w:tcPr>
            <w:tcW w:w="1350" w:type="dxa"/>
          </w:tcPr>
          <w:p w14:paraId="748DE2E0" w14:textId="77777777" w:rsidR="007F7290" w:rsidRPr="00296A80" w:rsidRDefault="007F7290" w:rsidP="00CD406F">
            <w:pPr>
              <w:pStyle w:val="TableFigure"/>
            </w:pPr>
            <w:r w:rsidRPr="00296A80">
              <w:t>Test Case 5</w:t>
            </w:r>
          </w:p>
        </w:tc>
        <w:tc>
          <w:tcPr>
            <w:tcW w:w="3240" w:type="dxa"/>
          </w:tcPr>
          <w:p w14:paraId="02459F98" w14:textId="6019CEB4" w:rsidR="007F7290" w:rsidRPr="00296A80" w:rsidRDefault="00A379D3" w:rsidP="00CD406F">
            <w:pPr>
              <w:pStyle w:val="TableFigure"/>
            </w:pPr>
            <w:r>
              <w:t xml:space="preserve">Choose option 4. </w:t>
            </w:r>
          </w:p>
        </w:tc>
        <w:tc>
          <w:tcPr>
            <w:tcW w:w="2700" w:type="dxa"/>
          </w:tcPr>
          <w:p w14:paraId="44083334" w14:textId="7C525899" w:rsidR="007F7290" w:rsidRPr="00296A80" w:rsidRDefault="00A379D3" w:rsidP="00CD406F">
            <w:pPr>
              <w:pStyle w:val="TableFigure"/>
            </w:pPr>
            <w:r>
              <w:t>App should download the newest image based on “last modified” in S3 bucket and then populate a new image with the closest temp to when the image was taken.</w:t>
            </w:r>
          </w:p>
        </w:tc>
        <w:tc>
          <w:tcPr>
            <w:tcW w:w="1710" w:type="dxa"/>
          </w:tcPr>
          <w:p w14:paraId="09A13973" w14:textId="77777777" w:rsidR="007F7290" w:rsidRPr="00296A80" w:rsidRDefault="007F7290" w:rsidP="00CD406F">
            <w:pPr>
              <w:pStyle w:val="TableFigure"/>
            </w:pPr>
            <w:r w:rsidRPr="00296A80">
              <w:t>See screenshots</w:t>
            </w:r>
          </w:p>
        </w:tc>
        <w:tc>
          <w:tcPr>
            <w:tcW w:w="2070" w:type="dxa"/>
          </w:tcPr>
          <w:p w14:paraId="092595F2" w14:textId="77777777" w:rsidR="007F7290" w:rsidRPr="00296A80" w:rsidRDefault="007F7290" w:rsidP="00CD406F">
            <w:pPr>
              <w:pStyle w:val="TableFigure"/>
            </w:pPr>
            <w:r w:rsidRPr="00296A80">
              <w:t>Yes</w:t>
            </w:r>
          </w:p>
          <w:p w14:paraId="599C7FCB" w14:textId="02D1971D" w:rsidR="007F7290" w:rsidRPr="00296A80" w:rsidRDefault="007F7290" w:rsidP="00CD406F">
            <w:pPr>
              <w:pStyle w:val="TableFigure"/>
            </w:pPr>
          </w:p>
        </w:tc>
      </w:tr>
      <w:tr w:rsidR="007F7290" w:rsidRPr="00296A80" w14:paraId="4935CDE3" w14:textId="77777777" w:rsidTr="00CD406F">
        <w:tc>
          <w:tcPr>
            <w:tcW w:w="1350" w:type="dxa"/>
          </w:tcPr>
          <w:p w14:paraId="0BC4F64B" w14:textId="77777777" w:rsidR="007F7290" w:rsidRPr="00296A80" w:rsidRDefault="007F7290" w:rsidP="00CD406F">
            <w:pPr>
              <w:pStyle w:val="TableFigure"/>
            </w:pPr>
            <w:r w:rsidRPr="00296A80">
              <w:t>Test Case 6</w:t>
            </w:r>
          </w:p>
        </w:tc>
        <w:tc>
          <w:tcPr>
            <w:tcW w:w="3240" w:type="dxa"/>
          </w:tcPr>
          <w:p w14:paraId="1E294E59" w14:textId="5F09AEA1" w:rsidR="007F7290" w:rsidRPr="00296A80" w:rsidRDefault="00A379D3" w:rsidP="00CD406F">
            <w:pPr>
              <w:pStyle w:val="TableFigure"/>
            </w:pPr>
            <w:r>
              <w:t xml:space="preserve">Choose option 5. </w:t>
            </w:r>
          </w:p>
        </w:tc>
        <w:tc>
          <w:tcPr>
            <w:tcW w:w="2700" w:type="dxa"/>
          </w:tcPr>
          <w:p w14:paraId="31AF8187" w14:textId="39186860" w:rsidR="007F7290" w:rsidRPr="00296A80" w:rsidRDefault="00A379D3" w:rsidP="00CD406F">
            <w:pPr>
              <w:pStyle w:val="TableFigure"/>
            </w:pPr>
            <w:r>
              <w:t>App should download all images from S3 bucket and create an animated gif from those images. WARNING file is 100mb in size.</w:t>
            </w:r>
          </w:p>
        </w:tc>
        <w:tc>
          <w:tcPr>
            <w:tcW w:w="1710" w:type="dxa"/>
          </w:tcPr>
          <w:p w14:paraId="3508DFAD" w14:textId="77777777" w:rsidR="007F7290" w:rsidRPr="00296A80" w:rsidRDefault="007F7290" w:rsidP="00CD406F">
            <w:pPr>
              <w:pStyle w:val="TableFigure"/>
            </w:pPr>
            <w:r w:rsidRPr="00296A80">
              <w:t>See screenshots</w:t>
            </w:r>
          </w:p>
        </w:tc>
        <w:tc>
          <w:tcPr>
            <w:tcW w:w="2070" w:type="dxa"/>
          </w:tcPr>
          <w:p w14:paraId="3079BC33" w14:textId="77777777" w:rsidR="007F7290" w:rsidRPr="00296A80" w:rsidRDefault="007F7290" w:rsidP="00CD406F">
            <w:pPr>
              <w:pStyle w:val="TableFigure"/>
            </w:pPr>
            <w:r w:rsidRPr="00296A80">
              <w:t>Yes</w:t>
            </w:r>
          </w:p>
        </w:tc>
      </w:tr>
      <w:tr w:rsidR="007F7290" w:rsidRPr="00296A80" w14:paraId="79AD8880" w14:textId="77777777" w:rsidTr="00CD406F">
        <w:tc>
          <w:tcPr>
            <w:tcW w:w="1350" w:type="dxa"/>
          </w:tcPr>
          <w:p w14:paraId="302863BE" w14:textId="77777777" w:rsidR="007F7290" w:rsidRPr="00296A80" w:rsidRDefault="007F7290" w:rsidP="00CD406F">
            <w:pPr>
              <w:pStyle w:val="TableFigure"/>
            </w:pPr>
            <w:r w:rsidRPr="00296A80">
              <w:t>Test Case 7</w:t>
            </w:r>
          </w:p>
        </w:tc>
        <w:tc>
          <w:tcPr>
            <w:tcW w:w="3240" w:type="dxa"/>
          </w:tcPr>
          <w:p w14:paraId="1887478B" w14:textId="14101470" w:rsidR="007F7290" w:rsidRPr="00296A80" w:rsidRDefault="00A379D3" w:rsidP="00CD406F">
            <w:pPr>
              <w:pStyle w:val="TableFigure"/>
            </w:pPr>
            <w:r>
              <w:t>Choose q.</w:t>
            </w:r>
          </w:p>
        </w:tc>
        <w:tc>
          <w:tcPr>
            <w:tcW w:w="2700" w:type="dxa"/>
          </w:tcPr>
          <w:p w14:paraId="18D058F8" w14:textId="3C16F131" w:rsidR="007F7290" w:rsidRPr="00296A80" w:rsidRDefault="00A379D3" w:rsidP="00CD406F">
            <w:pPr>
              <w:pStyle w:val="TableFigure"/>
            </w:pPr>
            <w:r>
              <w:t>App should exit.</w:t>
            </w:r>
          </w:p>
        </w:tc>
        <w:tc>
          <w:tcPr>
            <w:tcW w:w="1710" w:type="dxa"/>
          </w:tcPr>
          <w:p w14:paraId="0BF1E1C9" w14:textId="77777777" w:rsidR="007F7290" w:rsidRPr="00296A80" w:rsidRDefault="007F7290" w:rsidP="00CD406F">
            <w:pPr>
              <w:pStyle w:val="TableFigure"/>
            </w:pPr>
            <w:r w:rsidRPr="00296A80">
              <w:t>See screenshots</w:t>
            </w:r>
          </w:p>
        </w:tc>
        <w:tc>
          <w:tcPr>
            <w:tcW w:w="2070" w:type="dxa"/>
          </w:tcPr>
          <w:p w14:paraId="2A2572B0" w14:textId="23FF70A6" w:rsidR="007F7290" w:rsidRPr="00296A80" w:rsidRDefault="007F7290" w:rsidP="00CD406F">
            <w:pPr>
              <w:pStyle w:val="TableFigure"/>
            </w:pPr>
            <w:r w:rsidRPr="00296A80">
              <w:t>Yes</w:t>
            </w:r>
          </w:p>
        </w:tc>
      </w:tr>
      <w:tr w:rsidR="00EA4DBC" w:rsidRPr="00296A80" w14:paraId="5C273641" w14:textId="77777777" w:rsidTr="007655E1">
        <w:tc>
          <w:tcPr>
            <w:tcW w:w="1350" w:type="dxa"/>
          </w:tcPr>
          <w:p w14:paraId="1F4DE7A7" w14:textId="05517E5F" w:rsidR="00EA4DBC" w:rsidRPr="00296A80" w:rsidRDefault="00EA4DBC" w:rsidP="00CD406F">
            <w:pPr>
              <w:pStyle w:val="TableFigure"/>
            </w:pPr>
            <w:r>
              <w:t>Misc</w:t>
            </w:r>
          </w:p>
        </w:tc>
        <w:tc>
          <w:tcPr>
            <w:tcW w:w="9720" w:type="dxa"/>
            <w:gridSpan w:val="4"/>
          </w:tcPr>
          <w:p w14:paraId="35175BBD" w14:textId="77DBD414" w:rsidR="00EA4DBC" w:rsidRPr="00296A80" w:rsidRDefault="00EA4DBC" w:rsidP="00CD406F">
            <w:pPr>
              <w:pStyle w:val="TableFigure"/>
            </w:pPr>
            <w:r>
              <w:t>To send the temps and images to AWS s# and DynamoDB I needed to create a Lambda function, API Gateway, an IOT thing with rule and DynamoDB tables. There are two DynamoDB tables in screengrab one is the populated from JSON the other was made to store the sent data. The only difference is the temp/humidity data was populated as strings yet when sent in from device was sent as numbers.</w:t>
            </w:r>
          </w:p>
        </w:tc>
      </w:tr>
    </w:tbl>
    <w:p w14:paraId="02585624" w14:textId="11ED56C8" w:rsidR="007F7290" w:rsidRDefault="007F7290" w:rsidP="007F7290">
      <w:pPr>
        <w:keepNext/>
        <w:ind w:firstLine="0"/>
      </w:pPr>
    </w:p>
    <w:tbl>
      <w:tblPr>
        <w:tblStyle w:val="TableGrid"/>
        <w:tblW w:w="11070" w:type="dxa"/>
        <w:tblInd w:w="-995" w:type="dxa"/>
        <w:tblLayout w:type="fixed"/>
        <w:tblLook w:val="04A0" w:firstRow="1" w:lastRow="0" w:firstColumn="1" w:lastColumn="0" w:noHBand="0" w:noVBand="1"/>
      </w:tblPr>
      <w:tblGrid>
        <w:gridCol w:w="1350"/>
        <w:gridCol w:w="9720"/>
      </w:tblGrid>
      <w:tr w:rsidR="007F7290" w14:paraId="70F370B5" w14:textId="77777777" w:rsidTr="00CD406F">
        <w:trPr>
          <w:trHeight w:val="422"/>
        </w:trPr>
        <w:tc>
          <w:tcPr>
            <w:tcW w:w="11070" w:type="dxa"/>
            <w:gridSpan w:val="2"/>
          </w:tcPr>
          <w:p w14:paraId="7EA3E775" w14:textId="77777777" w:rsidR="007F7290" w:rsidRDefault="007F7290" w:rsidP="00CD406F">
            <w:pPr>
              <w:pStyle w:val="TableFigure"/>
              <w:jc w:val="center"/>
              <w:rPr>
                <w:sz w:val="22"/>
                <w:szCs w:val="22"/>
              </w:rPr>
            </w:pPr>
            <w:r w:rsidRPr="00F81125">
              <w:t>Screenshots</w:t>
            </w:r>
          </w:p>
        </w:tc>
      </w:tr>
      <w:tr w:rsidR="007F7290" w14:paraId="01DFA7CA" w14:textId="77777777" w:rsidTr="00CD406F">
        <w:tc>
          <w:tcPr>
            <w:tcW w:w="1350" w:type="dxa"/>
          </w:tcPr>
          <w:p w14:paraId="4637BDAC" w14:textId="77777777" w:rsidR="007F7290" w:rsidRDefault="007F7290" w:rsidP="00CD406F">
            <w:pPr>
              <w:pStyle w:val="TableFigure"/>
            </w:pPr>
            <w:r>
              <w:t>Test Case 1</w:t>
            </w:r>
          </w:p>
        </w:tc>
        <w:tc>
          <w:tcPr>
            <w:tcW w:w="9720" w:type="dxa"/>
          </w:tcPr>
          <w:p w14:paraId="01F8F1AB" w14:textId="46515B33" w:rsidR="007F7290" w:rsidRDefault="00394EB0" w:rsidP="00CD406F">
            <w:pPr>
              <w:pStyle w:val="TableFigure"/>
              <w:rPr>
                <w:sz w:val="22"/>
                <w:szCs w:val="22"/>
              </w:rPr>
            </w:pPr>
            <w:r w:rsidRPr="00394EB0">
              <w:rPr>
                <w:noProof/>
                <w:sz w:val="22"/>
                <w:szCs w:val="22"/>
              </w:rPr>
              <w:drawing>
                <wp:inline distT="0" distB="0" distL="0" distR="0" wp14:anchorId="3A249DC7" wp14:editId="29C5A480">
                  <wp:extent cx="4163006" cy="6049219"/>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006" cy="6049219"/>
                          </a:xfrm>
                          <a:prstGeom prst="rect">
                            <a:avLst/>
                          </a:prstGeom>
                        </pic:spPr>
                      </pic:pic>
                    </a:graphicData>
                  </a:graphic>
                </wp:inline>
              </w:drawing>
            </w:r>
          </w:p>
          <w:p w14:paraId="63745B4E" w14:textId="1596B719" w:rsidR="008408A9" w:rsidRDefault="008408A9" w:rsidP="00CD406F">
            <w:pPr>
              <w:pStyle w:val="TableFigure"/>
              <w:rPr>
                <w:sz w:val="22"/>
                <w:szCs w:val="22"/>
              </w:rPr>
            </w:pPr>
          </w:p>
        </w:tc>
      </w:tr>
      <w:tr w:rsidR="007F7290" w14:paraId="6E6E9018" w14:textId="77777777" w:rsidTr="00CD406F">
        <w:tc>
          <w:tcPr>
            <w:tcW w:w="1350" w:type="dxa"/>
          </w:tcPr>
          <w:p w14:paraId="7C34ABCC" w14:textId="77777777" w:rsidR="007F7290" w:rsidRDefault="007F7290" w:rsidP="00CD406F">
            <w:pPr>
              <w:pStyle w:val="TableFigure"/>
            </w:pPr>
            <w:r>
              <w:lastRenderedPageBreak/>
              <w:t>Test Case 2</w:t>
            </w:r>
          </w:p>
        </w:tc>
        <w:tc>
          <w:tcPr>
            <w:tcW w:w="9720" w:type="dxa"/>
          </w:tcPr>
          <w:p w14:paraId="0BAFB2E4" w14:textId="3C393992" w:rsidR="007F7290" w:rsidRDefault="007F7290" w:rsidP="00CD406F">
            <w:pPr>
              <w:pStyle w:val="TableFigure"/>
              <w:rPr>
                <w:sz w:val="22"/>
                <w:szCs w:val="22"/>
              </w:rPr>
            </w:pPr>
            <w:r>
              <w:rPr>
                <w:sz w:val="22"/>
                <w:szCs w:val="22"/>
              </w:rPr>
              <w:t xml:space="preserve"> </w:t>
            </w:r>
            <w:r w:rsidR="00F87310" w:rsidRPr="00F87310">
              <w:rPr>
                <w:noProof/>
                <w:sz w:val="22"/>
                <w:szCs w:val="22"/>
              </w:rPr>
              <w:drawing>
                <wp:inline distT="0" distB="0" distL="0" distR="0" wp14:anchorId="7A626BE7" wp14:editId="2CD28344">
                  <wp:extent cx="4934639" cy="2762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4639" cy="2762636"/>
                          </a:xfrm>
                          <a:prstGeom prst="rect">
                            <a:avLst/>
                          </a:prstGeom>
                        </pic:spPr>
                      </pic:pic>
                    </a:graphicData>
                  </a:graphic>
                </wp:inline>
              </w:drawing>
            </w:r>
          </w:p>
        </w:tc>
      </w:tr>
      <w:tr w:rsidR="007F7290" w14:paraId="302329F4" w14:textId="77777777" w:rsidTr="00CD406F">
        <w:tc>
          <w:tcPr>
            <w:tcW w:w="1350" w:type="dxa"/>
          </w:tcPr>
          <w:p w14:paraId="229ADC8F" w14:textId="77777777" w:rsidR="007F7290" w:rsidRDefault="007F7290" w:rsidP="00CD406F">
            <w:pPr>
              <w:pStyle w:val="TableFigure"/>
            </w:pPr>
            <w:r>
              <w:lastRenderedPageBreak/>
              <w:t>Test Case 3</w:t>
            </w:r>
          </w:p>
        </w:tc>
        <w:tc>
          <w:tcPr>
            <w:tcW w:w="9720" w:type="dxa"/>
          </w:tcPr>
          <w:p w14:paraId="2A0C2CE6" w14:textId="5C506673" w:rsidR="007F7290" w:rsidRDefault="00A379D3" w:rsidP="00CD406F">
            <w:pPr>
              <w:pStyle w:val="TableFigure"/>
              <w:rPr>
                <w:sz w:val="22"/>
                <w:szCs w:val="22"/>
              </w:rPr>
            </w:pPr>
            <w:r w:rsidRPr="00A379D3">
              <w:rPr>
                <w:noProof/>
                <w:sz w:val="22"/>
                <w:szCs w:val="22"/>
              </w:rPr>
              <w:drawing>
                <wp:inline distT="0" distB="0" distL="0" distR="0" wp14:anchorId="605156C9" wp14:editId="2B7B5222">
                  <wp:extent cx="4887007" cy="727811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7007" cy="7278116"/>
                          </a:xfrm>
                          <a:prstGeom prst="rect">
                            <a:avLst/>
                          </a:prstGeom>
                        </pic:spPr>
                      </pic:pic>
                    </a:graphicData>
                  </a:graphic>
                </wp:inline>
              </w:drawing>
            </w:r>
            <w:r>
              <w:rPr>
                <w:noProof/>
              </w:rPr>
              <w:t xml:space="preserve"> </w:t>
            </w:r>
            <w:r w:rsidRPr="00A379D3">
              <w:rPr>
                <w:noProof/>
                <w:sz w:val="22"/>
                <w:szCs w:val="22"/>
              </w:rPr>
              <w:lastRenderedPageBreak/>
              <w:drawing>
                <wp:inline distT="0" distB="0" distL="0" distR="0" wp14:anchorId="16E676F0" wp14:editId="226D9208">
                  <wp:extent cx="5153744" cy="718285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744" cy="7182852"/>
                          </a:xfrm>
                          <a:prstGeom prst="rect">
                            <a:avLst/>
                          </a:prstGeom>
                        </pic:spPr>
                      </pic:pic>
                    </a:graphicData>
                  </a:graphic>
                </wp:inline>
              </w:drawing>
            </w:r>
            <w:r>
              <w:rPr>
                <w:noProof/>
              </w:rPr>
              <w:t xml:space="preserve"> </w:t>
            </w:r>
            <w:r w:rsidRPr="00A379D3">
              <w:rPr>
                <w:noProof/>
              </w:rPr>
              <w:lastRenderedPageBreak/>
              <w:drawing>
                <wp:inline distT="0" distB="0" distL="0" distR="0" wp14:anchorId="41DFD71C" wp14:editId="434C2C68">
                  <wp:extent cx="4877481" cy="39629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7481" cy="3962953"/>
                          </a:xfrm>
                          <a:prstGeom prst="rect">
                            <a:avLst/>
                          </a:prstGeom>
                        </pic:spPr>
                      </pic:pic>
                    </a:graphicData>
                  </a:graphic>
                </wp:inline>
              </w:drawing>
            </w:r>
          </w:p>
        </w:tc>
      </w:tr>
      <w:tr w:rsidR="007F7290" w14:paraId="499376AA" w14:textId="77777777" w:rsidTr="00CD406F">
        <w:tc>
          <w:tcPr>
            <w:tcW w:w="1350" w:type="dxa"/>
          </w:tcPr>
          <w:p w14:paraId="500D4A89" w14:textId="77777777" w:rsidR="007F7290" w:rsidRDefault="007F7290" w:rsidP="00CD406F">
            <w:pPr>
              <w:pStyle w:val="TableFigure"/>
            </w:pPr>
            <w:r>
              <w:lastRenderedPageBreak/>
              <w:t>Test Case 4</w:t>
            </w:r>
          </w:p>
        </w:tc>
        <w:tc>
          <w:tcPr>
            <w:tcW w:w="9720" w:type="dxa"/>
          </w:tcPr>
          <w:p w14:paraId="28F13BE5" w14:textId="71A9AB71" w:rsidR="007F7290" w:rsidRDefault="00A379D3" w:rsidP="00CD406F">
            <w:pPr>
              <w:pStyle w:val="TableFigure"/>
              <w:rPr>
                <w:sz w:val="22"/>
                <w:szCs w:val="22"/>
              </w:rPr>
            </w:pPr>
            <w:r w:rsidRPr="00A379D3">
              <w:rPr>
                <w:noProof/>
                <w:sz w:val="22"/>
                <w:szCs w:val="22"/>
              </w:rPr>
              <w:drawing>
                <wp:inline distT="0" distB="0" distL="0" distR="0" wp14:anchorId="15230C62" wp14:editId="7C9EC8AA">
                  <wp:extent cx="4934639" cy="404869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4048690"/>
                          </a:xfrm>
                          <a:prstGeom prst="rect">
                            <a:avLst/>
                          </a:prstGeom>
                        </pic:spPr>
                      </pic:pic>
                    </a:graphicData>
                  </a:graphic>
                </wp:inline>
              </w:drawing>
            </w:r>
          </w:p>
        </w:tc>
      </w:tr>
      <w:tr w:rsidR="007F7290" w14:paraId="56499E0D" w14:textId="77777777" w:rsidTr="00CD406F">
        <w:tc>
          <w:tcPr>
            <w:tcW w:w="1350" w:type="dxa"/>
          </w:tcPr>
          <w:p w14:paraId="393C339F" w14:textId="77777777" w:rsidR="007F7290" w:rsidRDefault="007F7290" w:rsidP="00CD406F">
            <w:pPr>
              <w:pStyle w:val="TableFigure"/>
            </w:pPr>
            <w:r>
              <w:lastRenderedPageBreak/>
              <w:t>Test Case 5</w:t>
            </w:r>
          </w:p>
        </w:tc>
        <w:tc>
          <w:tcPr>
            <w:tcW w:w="9720" w:type="dxa"/>
          </w:tcPr>
          <w:p w14:paraId="559528C3" w14:textId="4E22A813" w:rsidR="007F7290" w:rsidRDefault="00A379D3" w:rsidP="00CD406F">
            <w:pPr>
              <w:pStyle w:val="TableFigure"/>
              <w:rPr>
                <w:sz w:val="22"/>
                <w:szCs w:val="22"/>
              </w:rPr>
            </w:pPr>
            <w:r w:rsidRPr="00A379D3">
              <w:rPr>
                <w:noProof/>
                <w:sz w:val="22"/>
                <w:szCs w:val="22"/>
              </w:rPr>
              <w:drawing>
                <wp:inline distT="0" distB="0" distL="0" distR="0" wp14:anchorId="77B88517" wp14:editId="7CD6AFB3">
                  <wp:extent cx="4839375" cy="33437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375" cy="3343742"/>
                          </a:xfrm>
                          <a:prstGeom prst="rect">
                            <a:avLst/>
                          </a:prstGeom>
                        </pic:spPr>
                      </pic:pic>
                    </a:graphicData>
                  </a:graphic>
                </wp:inline>
              </w:drawing>
            </w:r>
            <w:r>
              <w:rPr>
                <w:noProof/>
              </w:rPr>
              <w:t xml:space="preserve"> </w:t>
            </w:r>
            <w:r w:rsidRPr="00A379D3">
              <w:rPr>
                <w:noProof/>
                <w:sz w:val="22"/>
                <w:szCs w:val="22"/>
              </w:rPr>
              <w:drawing>
                <wp:inline distT="0" distB="0" distL="0" distR="0" wp14:anchorId="0047B9F0" wp14:editId="5AB4CD14">
                  <wp:extent cx="2257740" cy="2476846"/>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2476846"/>
                          </a:xfrm>
                          <a:prstGeom prst="rect">
                            <a:avLst/>
                          </a:prstGeom>
                        </pic:spPr>
                      </pic:pic>
                    </a:graphicData>
                  </a:graphic>
                </wp:inline>
              </w:drawing>
            </w:r>
            <w:r>
              <w:rPr>
                <w:noProof/>
              </w:rPr>
              <w:t xml:space="preserve"> </w:t>
            </w:r>
            <w:r w:rsidRPr="00A379D3">
              <w:rPr>
                <w:noProof/>
              </w:rPr>
              <w:lastRenderedPageBreak/>
              <w:drawing>
                <wp:inline distT="0" distB="0" distL="0" distR="0" wp14:anchorId="79734AD4" wp14:editId="570AA32C">
                  <wp:extent cx="6035040" cy="267271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040" cy="2672715"/>
                          </a:xfrm>
                          <a:prstGeom prst="rect">
                            <a:avLst/>
                          </a:prstGeom>
                        </pic:spPr>
                      </pic:pic>
                    </a:graphicData>
                  </a:graphic>
                </wp:inline>
              </w:drawing>
            </w:r>
          </w:p>
        </w:tc>
      </w:tr>
      <w:tr w:rsidR="007F7290" w14:paraId="40494A20" w14:textId="77777777" w:rsidTr="00CD406F">
        <w:tc>
          <w:tcPr>
            <w:tcW w:w="1350" w:type="dxa"/>
          </w:tcPr>
          <w:p w14:paraId="61413110" w14:textId="77777777" w:rsidR="007F7290" w:rsidRDefault="007F7290" w:rsidP="00CD406F">
            <w:pPr>
              <w:pStyle w:val="TableFigure"/>
            </w:pPr>
            <w:r>
              <w:lastRenderedPageBreak/>
              <w:t>Test Case 6</w:t>
            </w:r>
          </w:p>
        </w:tc>
        <w:tc>
          <w:tcPr>
            <w:tcW w:w="9720" w:type="dxa"/>
          </w:tcPr>
          <w:p w14:paraId="1D041293" w14:textId="75D25F5B" w:rsidR="007F7290" w:rsidRDefault="00270954" w:rsidP="00CD406F">
            <w:pPr>
              <w:pStyle w:val="TableFigure"/>
              <w:rPr>
                <w:sz w:val="22"/>
                <w:szCs w:val="22"/>
              </w:rPr>
            </w:pPr>
            <w:r w:rsidRPr="00270954">
              <w:rPr>
                <w:noProof/>
                <w:sz w:val="22"/>
                <w:szCs w:val="22"/>
              </w:rPr>
              <w:drawing>
                <wp:inline distT="0" distB="0" distL="0" distR="0" wp14:anchorId="3DA3A9FF" wp14:editId="4ABD7866">
                  <wp:extent cx="4810796" cy="346758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3467584"/>
                          </a:xfrm>
                          <a:prstGeom prst="rect">
                            <a:avLst/>
                          </a:prstGeom>
                        </pic:spPr>
                      </pic:pic>
                    </a:graphicData>
                  </a:graphic>
                </wp:inline>
              </w:drawing>
            </w:r>
            <w:r>
              <w:rPr>
                <w:noProof/>
              </w:rPr>
              <w:t xml:space="preserve"> </w:t>
            </w:r>
            <w:r w:rsidRPr="00270954">
              <w:rPr>
                <w:noProof/>
                <w:sz w:val="22"/>
                <w:szCs w:val="22"/>
              </w:rPr>
              <w:drawing>
                <wp:inline distT="0" distB="0" distL="0" distR="0" wp14:anchorId="729B47C9" wp14:editId="4A1DD71D">
                  <wp:extent cx="2867425" cy="273405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25" cy="2734057"/>
                          </a:xfrm>
                          <a:prstGeom prst="rect">
                            <a:avLst/>
                          </a:prstGeom>
                        </pic:spPr>
                      </pic:pic>
                    </a:graphicData>
                  </a:graphic>
                </wp:inline>
              </w:drawing>
            </w:r>
          </w:p>
        </w:tc>
      </w:tr>
      <w:tr w:rsidR="007F7290" w14:paraId="0DBC4A31" w14:textId="77777777" w:rsidTr="00CD406F">
        <w:tc>
          <w:tcPr>
            <w:tcW w:w="1350" w:type="dxa"/>
          </w:tcPr>
          <w:p w14:paraId="56AD745B" w14:textId="77777777" w:rsidR="007F7290" w:rsidRDefault="007F7290" w:rsidP="00CD406F">
            <w:pPr>
              <w:pStyle w:val="TableFigure"/>
            </w:pPr>
            <w:r>
              <w:t>Test Case 7</w:t>
            </w:r>
          </w:p>
        </w:tc>
        <w:tc>
          <w:tcPr>
            <w:tcW w:w="9720" w:type="dxa"/>
          </w:tcPr>
          <w:p w14:paraId="5755B2E1" w14:textId="7BC3B33F" w:rsidR="007F7290" w:rsidRDefault="00980C5E" w:rsidP="00CD406F">
            <w:pPr>
              <w:pStyle w:val="TableFigure"/>
              <w:rPr>
                <w:sz w:val="22"/>
                <w:szCs w:val="22"/>
              </w:rPr>
            </w:pPr>
            <w:r w:rsidRPr="00980C5E">
              <w:rPr>
                <w:noProof/>
                <w:sz w:val="22"/>
                <w:szCs w:val="22"/>
              </w:rPr>
              <w:drawing>
                <wp:inline distT="0" distB="0" distL="0" distR="0" wp14:anchorId="1DC06B47" wp14:editId="79E05224">
                  <wp:extent cx="4258269" cy="19624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269" cy="1962424"/>
                          </a:xfrm>
                          <a:prstGeom prst="rect">
                            <a:avLst/>
                          </a:prstGeom>
                        </pic:spPr>
                      </pic:pic>
                    </a:graphicData>
                  </a:graphic>
                </wp:inline>
              </w:drawing>
            </w:r>
          </w:p>
        </w:tc>
      </w:tr>
      <w:tr w:rsidR="00EA4DBC" w14:paraId="0E1BCC3E" w14:textId="77777777" w:rsidTr="00CD406F">
        <w:tc>
          <w:tcPr>
            <w:tcW w:w="1350" w:type="dxa"/>
          </w:tcPr>
          <w:p w14:paraId="4BDDF20A" w14:textId="5BC88ADA" w:rsidR="00EA4DBC" w:rsidRDefault="00EA4DBC" w:rsidP="00CD406F">
            <w:pPr>
              <w:pStyle w:val="TableFigure"/>
            </w:pPr>
            <w:r>
              <w:lastRenderedPageBreak/>
              <w:t>Misc</w:t>
            </w:r>
            <w:r w:rsidR="00F15934">
              <w:t xml:space="preserve"> DynamoDB</w:t>
            </w:r>
          </w:p>
        </w:tc>
        <w:tc>
          <w:tcPr>
            <w:tcW w:w="9720" w:type="dxa"/>
          </w:tcPr>
          <w:p w14:paraId="1C9B5515" w14:textId="3E92D086" w:rsidR="00EA4DBC" w:rsidRPr="00980C5E" w:rsidRDefault="00EA4DBC" w:rsidP="00CD406F">
            <w:pPr>
              <w:pStyle w:val="TableFigure"/>
              <w:rPr>
                <w:noProof/>
                <w:sz w:val="22"/>
                <w:szCs w:val="22"/>
              </w:rPr>
            </w:pPr>
            <w:r w:rsidRPr="00EA4DBC">
              <w:rPr>
                <w:noProof/>
                <w:sz w:val="22"/>
                <w:szCs w:val="22"/>
              </w:rPr>
              <w:drawing>
                <wp:inline distT="0" distB="0" distL="0" distR="0" wp14:anchorId="21566DF6" wp14:editId="0BC54293">
                  <wp:extent cx="6035040" cy="157924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5040" cy="1579245"/>
                          </a:xfrm>
                          <a:prstGeom prst="rect">
                            <a:avLst/>
                          </a:prstGeom>
                        </pic:spPr>
                      </pic:pic>
                    </a:graphicData>
                  </a:graphic>
                </wp:inline>
              </w:drawing>
            </w:r>
          </w:p>
        </w:tc>
      </w:tr>
      <w:tr w:rsidR="00EA4DBC" w14:paraId="08A31848" w14:textId="77777777" w:rsidTr="00CD406F">
        <w:tc>
          <w:tcPr>
            <w:tcW w:w="1350" w:type="dxa"/>
          </w:tcPr>
          <w:p w14:paraId="2ED08FA8" w14:textId="579F71E0" w:rsidR="00EA4DBC" w:rsidRDefault="00F15934" w:rsidP="00CD406F">
            <w:pPr>
              <w:pStyle w:val="TableFigure"/>
            </w:pPr>
            <w:r>
              <w:t>Misc Lambda</w:t>
            </w:r>
          </w:p>
        </w:tc>
        <w:tc>
          <w:tcPr>
            <w:tcW w:w="9720" w:type="dxa"/>
          </w:tcPr>
          <w:p w14:paraId="1223F60D" w14:textId="42EB6BD5" w:rsidR="00EA4DBC" w:rsidRPr="00980C5E" w:rsidRDefault="00EA4DBC" w:rsidP="00CD406F">
            <w:pPr>
              <w:pStyle w:val="TableFigure"/>
              <w:rPr>
                <w:noProof/>
                <w:sz w:val="22"/>
                <w:szCs w:val="22"/>
              </w:rPr>
            </w:pPr>
            <w:r w:rsidRPr="00EA4DBC">
              <w:rPr>
                <w:noProof/>
                <w:sz w:val="22"/>
                <w:szCs w:val="22"/>
              </w:rPr>
              <w:drawing>
                <wp:inline distT="0" distB="0" distL="0" distR="0" wp14:anchorId="5C94A99D" wp14:editId="4E3BC0B4">
                  <wp:extent cx="6035040" cy="1790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5040" cy="1790700"/>
                          </a:xfrm>
                          <a:prstGeom prst="rect">
                            <a:avLst/>
                          </a:prstGeom>
                        </pic:spPr>
                      </pic:pic>
                    </a:graphicData>
                  </a:graphic>
                </wp:inline>
              </w:drawing>
            </w:r>
          </w:p>
        </w:tc>
      </w:tr>
      <w:tr w:rsidR="00EA4DBC" w14:paraId="71CEC478" w14:textId="77777777" w:rsidTr="00CD406F">
        <w:tc>
          <w:tcPr>
            <w:tcW w:w="1350" w:type="dxa"/>
          </w:tcPr>
          <w:p w14:paraId="182B8844" w14:textId="75785A10" w:rsidR="00EA4DBC" w:rsidRDefault="00F15934" w:rsidP="00CD406F">
            <w:pPr>
              <w:pStyle w:val="TableFigure"/>
            </w:pPr>
            <w:r>
              <w:t>Misc Lambda</w:t>
            </w:r>
          </w:p>
        </w:tc>
        <w:tc>
          <w:tcPr>
            <w:tcW w:w="9720" w:type="dxa"/>
          </w:tcPr>
          <w:p w14:paraId="591766C7" w14:textId="007931EB" w:rsidR="00EA4DBC" w:rsidRPr="00980C5E" w:rsidRDefault="00EA4DBC" w:rsidP="00CD406F">
            <w:pPr>
              <w:pStyle w:val="TableFigure"/>
              <w:rPr>
                <w:noProof/>
                <w:sz w:val="22"/>
                <w:szCs w:val="22"/>
              </w:rPr>
            </w:pPr>
            <w:r w:rsidRPr="00EA4DBC">
              <w:rPr>
                <w:noProof/>
                <w:sz w:val="22"/>
                <w:szCs w:val="22"/>
              </w:rPr>
              <w:drawing>
                <wp:inline distT="0" distB="0" distL="0" distR="0" wp14:anchorId="447CB9DF" wp14:editId="7FF36E02">
                  <wp:extent cx="6035040" cy="27851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5040" cy="2785110"/>
                          </a:xfrm>
                          <a:prstGeom prst="rect">
                            <a:avLst/>
                          </a:prstGeom>
                        </pic:spPr>
                      </pic:pic>
                    </a:graphicData>
                  </a:graphic>
                </wp:inline>
              </w:drawing>
            </w:r>
          </w:p>
        </w:tc>
      </w:tr>
      <w:tr w:rsidR="00EA4DBC" w14:paraId="36AB4F92" w14:textId="77777777" w:rsidTr="00CD406F">
        <w:tc>
          <w:tcPr>
            <w:tcW w:w="1350" w:type="dxa"/>
          </w:tcPr>
          <w:p w14:paraId="59CAAA3F" w14:textId="2076B249" w:rsidR="00EA4DBC" w:rsidRDefault="00F15934" w:rsidP="00CD406F">
            <w:pPr>
              <w:pStyle w:val="TableFigure"/>
            </w:pPr>
            <w:r>
              <w:lastRenderedPageBreak/>
              <w:t>Misc API</w:t>
            </w:r>
          </w:p>
        </w:tc>
        <w:tc>
          <w:tcPr>
            <w:tcW w:w="9720" w:type="dxa"/>
          </w:tcPr>
          <w:p w14:paraId="4EF20B60" w14:textId="21BDB568" w:rsidR="00EA4DBC" w:rsidRPr="00980C5E" w:rsidRDefault="00EA4DBC" w:rsidP="00CD406F">
            <w:pPr>
              <w:pStyle w:val="TableFigure"/>
              <w:rPr>
                <w:noProof/>
                <w:sz w:val="22"/>
                <w:szCs w:val="22"/>
              </w:rPr>
            </w:pPr>
            <w:r w:rsidRPr="00EA4DBC">
              <w:rPr>
                <w:noProof/>
                <w:sz w:val="22"/>
                <w:szCs w:val="22"/>
              </w:rPr>
              <w:drawing>
                <wp:inline distT="0" distB="0" distL="0" distR="0" wp14:anchorId="05E50D8F" wp14:editId="3F45D1F5">
                  <wp:extent cx="6035040" cy="24117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2411730"/>
                          </a:xfrm>
                          <a:prstGeom prst="rect">
                            <a:avLst/>
                          </a:prstGeom>
                        </pic:spPr>
                      </pic:pic>
                    </a:graphicData>
                  </a:graphic>
                </wp:inline>
              </w:drawing>
            </w:r>
          </w:p>
        </w:tc>
      </w:tr>
      <w:tr w:rsidR="00EA4DBC" w14:paraId="38FCC380" w14:textId="77777777" w:rsidTr="00CD406F">
        <w:tc>
          <w:tcPr>
            <w:tcW w:w="1350" w:type="dxa"/>
          </w:tcPr>
          <w:p w14:paraId="640063E8" w14:textId="12D838A2" w:rsidR="00EA4DBC" w:rsidRDefault="00F15934" w:rsidP="00CD406F">
            <w:pPr>
              <w:pStyle w:val="TableFigure"/>
            </w:pPr>
            <w:r>
              <w:t>Misc IoT Core</w:t>
            </w:r>
          </w:p>
        </w:tc>
        <w:tc>
          <w:tcPr>
            <w:tcW w:w="9720" w:type="dxa"/>
          </w:tcPr>
          <w:p w14:paraId="7E05A0F5" w14:textId="731E7060" w:rsidR="00EA4DBC" w:rsidRPr="00980C5E" w:rsidRDefault="00EA4DBC" w:rsidP="00CD406F">
            <w:pPr>
              <w:pStyle w:val="TableFigure"/>
              <w:rPr>
                <w:noProof/>
                <w:sz w:val="22"/>
                <w:szCs w:val="22"/>
              </w:rPr>
            </w:pPr>
            <w:r w:rsidRPr="00EA4DBC">
              <w:rPr>
                <w:noProof/>
                <w:sz w:val="22"/>
                <w:szCs w:val="22"/>
              </w:rPr>
              <w:drawing>
                <wp:inline distT="0" distB="0" distL="0" distR="0" wp14:anchorId="71CA030A" wp14:editId="6DE393B0">
                  <wp:extent cx="6035040" cy="13627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5040" cy="1362710"/>
                          </a:xfrm>
                          <a:prstGeom prst="rect">
                            <a:avLst/>
                          </a:prstGeom>
                        </pic:spPr>
                      </pic:pic>
                    </a:graphicData>
                  </a:graphic>
                </wp:inline>
              </w:drawing>
            </w:r>
          </w:p>
        </w:tc>
      </w:tr>
      <w:tr w:rsidR="00EA4DBC" w14:paraId="09C7E795" w14:textId="77777777" w:rsidTr="00CD406F">
        <w:tc>
          <w:tcPr>
            <w:tcW w:w="1350" w:type="dxa"/>
          </w:tcPr>
          <w:p w14:paraId="7DA53BB3" w14:textId="5F8451AD" w:rsidR="00EA4DBC" w:rsidRDefault="00F15934" w:rsidP="00CD406F">
            <w:pPr>
              <w:pStyle w:val="TableFigure"/>
            </w:pPr>
            <w:r>
              <w:lastRenderedPageBreak/>
              <w:t>Misc IoT Core Rule</w:t>
            </w:r>
          </w:p>
        </w:tc>
        <w:tc>
          <w:tcPr>
            <w:tcW w:w="9720" w:type="dxa"/>
          </w:tcPr>
          <w:p w14:paraId="46F03FAF" w14:textId="3ADD11EC" w:rsidR="00EA4DBC" w:rsidRPr="00980C5E" w:rsidRDefault="00EA4DBC" w:rsidP="00CD406F">
            <w:pPr>
              <w:pStyle w:val="TableFigure"/>
              <w:rPr>
                <w:noProof/>
                <w:sz w:val="22"/>
                <w:szCs w:val="22"/>
              </w:rPr>
            </w:pPr>
            <w:r w:rsidRPr="00EA4DBC">
              <w:rPr>
                <w:noProof/>
                <w:sz w:val="22"/>
                <w:szCs w:val="22"/>
              </w:rPr>
              <w:drawing>
                <wp:inline distT="0" distB="0" distL="0" distR="0" wp14:anchorId="4E0562A0" wp14:editId="3FA57070">
                  <wp:extent cx="6035040" cy="48704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040" cy="4870450"/>
                          </a:xfrm>
                          <a:prstGeom prst="rect">
                            <a:avLst/>
                          </a:prstGeom>
                        </pic:spPr>
                      </pic:pic>
                    </a:graphicData>
                  </a:graphic>
                </wp:inline>
              </w:drawing>
            </w:r>
          </w:p>
        </w:tc>
      </w:tr>
    </w:tbl>
    <w:sdt>
      <w:sdtPr>
        <w:rPr>
          <w:rFonts w:asciiTheme="minorHAnsi" w:eastAsiaTheme="minorEastAsia" w:hAnsiTheme="minorHAnsi" w:cstheme="minorBidi"/>
          <w:sz w:val="22"/>
        </w:rPr>
        <w:id w:val="62297111"/>
        <w:docPartObj>
          <w:docPartGallery w:val="Bibliographies"/>
          <w:docPartUnique/>
        </w:docPartObj>
      </w:sdtPr>
      <w:sdtEndPr/>
      <w:sdtContent>
        <w:p w14:paraId="5F8F05AC" w14:textId="4B22A05F" w:rsidR="00E81978" w:rsidRDefault="005D3A03">
          <w:pPr>
            <w:pStyle w:val="SectionTitle"/>
          </w:pPr>
          <w:r>
            <w:t>References</w:t>
          </w:r>
        </w:p>
        <w:p w14:paraId="4C9FCEEE" w14:textId="77777777" w:rsidR="0012741B" w:rsidRDefault="00C31D30" w:rsidP="0012741B">
          <w:pPr>
            <w:pStyle w:val="Bibliography"/>
            <w:rPr>
              <w:noProof/>
              <w:sz w:val="24"/>
            </w:rPr>
          </w:pPr>
          <w:r>
            <w:fldChar w:fldCharType="begin"/>
          </w:r>
          <w:r>
            <w:instrText xml:space="preserve"> BIBLIOGRAPHY </w:instrText>
          </w:r>
          <w:r>
            <w:fldChar w:fldCharType="separate"/>
          </w:r>
          <w:r w:rsidR="0012741B">
            <w:rPr>
              <w:noProof/>
            </w:rPr>
            <w:t xml:space="preserve">Amazon Web Services. (2021). </w:t>
          </w:r>
          <w:r w:rsidR="0012741B">
            <w:rPr>
              <w:i/>
              <w:iCs/>
              <w:noProof/>
            </w:rPr>
            <w:t>Amazon API Gateway.</w:t>
          </w:r>
          <w:r w:rsidR="0012741B">
            <w:rPr>
              <w:noProof/>
            </w:rPr>
            <w:t xml:space="preserve"> Retrieved from https://docs.aws.amazon.com/apigateway/latest/developerguide/welcome.html</w:t>
          </w:r>
        </w:p>
        <w:p w14:paraId="29D25582" w14:textId="77777777" w:rsidR="0012741B" w:rsidRDefault="0012741B" w:rsidP="0012741B">
          <w:pPr>
            <w:pStyle w:val="Bibliography"/>
            <w:rPr>
              <w:noProof/>
            </w:rPr>
          </w:pPr>
          <w:r>
            <w:rPr>
              <w:noProof/>
            </w:rPr>
            <w:t xml:space="preserve">Amazon Web Services. (2021). </w:t>
          </w:r>
          <w:r>
            <w:rPr>
              <w:i/>
              <w:iCs/>
              <w:noProof/>
            </w:rPr>
            <w:t>Amazon Web Services - Documentation.</w:t>
          </w:r>
          <w:r>
            <w:rPr>
              <w:noProof/>
            </w:rPr>
            <w:t xml:space="preserve"> Retrieved from https://github.com/awsdocs</w:t>
          </w:r>
        </w:p>
        <w:p w14:paraId="052715ED" w14:textId="77777777" w:rsidR="0012741B" w:rsidRDefault="0012741B" w:rsidP="0012741B">
          <w:pPr>
            <w:pStyle w:val="Bibliography"/>
            <w:rPr>
              <w:noProof/>
            </w:rPr>
          </w:pPr>
          <w:r>
            <w:rPr>
              <w:noProof/>
            </w:rPr>
            <w:t xml:space="preserve">Amazon Web Services. (2021). </w:t>
          </w:r>
          <w:r>
            <w:rPr>
              <w:i/>
              <w:iCs/>
              <w:noProof/>
            </w:rPr>
            <w:t>AWS Documentation.</w:t>
          </w:r>
          <w:r>
            <w:rPr>
              <w:noProof/>
            </w:rPr>
            <w:t xml:space="preserve"> Retrieved from https://docs.aws.amazon.com/</w:t>
          </w:r>
        </w:p>
        <w:p w14:paraId="4780D354" w14:textId="77777777" w:rsidR="0012741B" w:rsidRDefault="0012741B" w:rsidP="0012741B">
          <w:pPr>
            <w:pStyle w:val="Bibliography"/>
            <w:rPr>
              <w:noProof/>
            </w:rPr>
          </w:pPr>
          <w:r>
            <w:rPr>
              <w:noProof/>
            </w:rPr>
            <w:t xml:space="preserve">Python Software Foundation. (2021). </w:t>
          </w:r>
          <w:r>
            <w:rPr>
              <w:i/>
              <w:iCs/>
              <w:noProof/>
            </w:rPr>
            <w:t>The Python Language Reference.</w:t>
          </w:r>
          <w:r>
            <w:rPr>
              <w:noProof/>
            </w:rPr>
            <w:t xml:space="preserve"> Retrieved from https://docs.python.org/3/reference/</w:t>
          </w:r>
        </w:p>
        <w:p w14:paraId="0F55B260" w14:textId="7D318435" w:rsidR="00E81978" w:rsidRDefault="00C31D30" w:rsidP="0012741B">
          <w:pPr>
            <w:pStyle w:val="Bibliography"/>
            <w:rPr>
              <w:noProof/>
            </w:rPr>
          </w:pPr>
          <w:r>
            <w:rPr>
              <w:b/>
              <w:bCs/>
              <w:noProof/>
            </w:rPr>
            <w:fldChar w:fldCharType="end"/>
          </w:r>
        </w:p>
      </w:sdtContent>
    </w:sdt>
    <w:sectPr w:rsidR="00E81978" w:rsidSect="00B72AA8">
      <w:headerReference w:type="default" r:id="rId29"/>
      <w:headerReference w:type="first" r:id="rId30"/>
      <w:footnotePr>
        <w:pos w:val="beneathText"/>
      </w:footnotePr>
      <w:pgSz w:w="12240" w:h="15840" w:code="1"/>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8913" w14:textId="77777777" w:rsidR="00724EA4" w:rsidRDefault="00724EA4">
      <w:pPr>
        <w:spacing w:line="240" w:lineRule="auto"/>
      </w:pPr>
      <w:r>
        <w:separator/>
      </w:r>
    </w:p>
    <w:p w14:paraId="1C409C4F" w14:textId="77777777" w:rsidR="00724EA4" w:rsidRDefault="00724EA4"/>
  </w:endnote>
  <w:endnote w:type="continuationSeparator" w:id="0">
    <w:p w14:paraId="5FD5B1B2" w14:textId="77777777" w:rsidR="00724EA4" w:rsidRDefault="00724EA4">
      <w:pPr>
        <w:spacing w:line="240" w:lineRule="auto"/>
      </w:pPr>
      <w:r>
        <w:continuationSeparator/>
      </w:r>
    </w:p>
    <w:p w14:paraId="240EE557" w14:textId="77777777" w:rsidR="00724EA4" w:rsidRDefault="00724E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926B5" w14:textId="77777777" w:rsidR="00724EA4" w:rsidRDefault="00724EA4">
      <w:pPr>
        <w:spacing w:line="240" w:lineRule="auto"/>
      </w:pPr>
      <w:r>
        <w:separator/>
      </w:r>
    </w:p>
    <w:p w14:paraId="0E5EB34A" w14:textId="77777777" w:rsidR="00724EA4" w:rsidRDefault="00724EA4"/>
  </w:footnote>
  <w:footnote w:type="continuationSeparator" w:id="0">
    <w:p w14:paraId="3D7862D9" w14:textId="77777777" w:rsidR="00724EA4" w:rsidRDefault="00724EA4">
      <w:pPr>
        <w:spacing w:line="240" w:lineRule="auto"/>
      </w:pPr>
      <w:r>
        <w:continuationSeparator/>
      </w:r>
    </w:p>
    <w:p w14:paraId="4E74FA9E" w14:textId="77777777" w:rsidR="00724EA4" w:rsidRDefault="00724E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2CD8E" w14:textId="57D13054" w:rsidR="00E81978" w:rsidRDefault="00724EA4">
    <w:pPr>
      <w:pStyle w:val="Header"/>
    </w:pPr>
    <w:sdt>
      <w:sdtPr>
        <w:rPr>
          <w:rStyle w:val="Strong"/>
        </w:rPr>
        <w:alias w:val="Running head"/>
        <w:tag w:val=""/>
        <w:id w:val="12739865"/>
        <w:placeholder>
          <w:docPart w:val="D22009369A2F4E06900DDE68CC284D4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21771">
          <w:rPr>
            <w:rStyle w:val="Strong"/>
          </w:rPr>
          <w:t>Cloud9 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949E" w14:textId="7E35D215" w:rsidR="00E81978" w:rsidRDefault="005D3A03">
    <w:pPr>
      <w:pStyle w:val="Header"/>
      <w:rPr>
        <w:rStyle w:val="Strong"/>
      </w:rPr>
    </w:pPr>
    <w:r>
      <w:t xml:space="preserve">Running head: </w:t>
    </w:r>
    <w:sdt>
      <w:sdtPr>
        <w:rPr>
          <w:rStyle w:val="Strong"/>
        </w:rPr>
        <w:alias w:val="Running head"/>
        <w:tag w:val=""/>
        <w:id w:val="-696842620"/>
        <w:placeholder>
          <w:docPart w:val="53EE5C76B777496EA6A7DD149CFD32A3"/>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00621771" w:rsidRPr="00621771">
          <w:rPr>
            <w:rStyle w:val="Strong"/>
          </w:rPr>
          <w:t>Cloud9 Final Project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21"/>
    <w:rsid w:val="00013FFF"/>
    <w:rsid w:val="0001792F"/>
    <w:rsid w:val="000339BA"/>
    <w:rsid w:val="000C0181"/>
    <w:rsid w:val="000D3F41"/>
    <w:rsid w:val="00105989"/>
    <w:rsid w:val="0012741B"/>
    <w:rsid w:val="00181D30"/>
    <w:rsid w:val="001B7021"/>
    <w:rsid w:val="001C3F4F"/>
    <w:rsid w:val="001C72E9"/>
    <w:rsid w:val="001F1D45"/>
    <w:rsid w:val="00207152"/>
    <w:rsid w:val="002357CF"/>
    <w:rsid w:val="00270954"/>
    <w:rsid w:val="00295BC5"/>
    <w:rsid w:val="00296A80"/>
    <w:rsid w:val="002E6CC5"/>
    <w:rsid w:val="002F639A"/>
    <w:rsid w:val="00344993"/>
    <w:rsid w:val="00355DCA"/>
    <w:rsid w:val="00361DE6"/>
    <w:rsid w:val="00394EB0"/>
    <w:rsid w:val="003A1B21"/>
    <w:rsid w:val="003D2BC3"/>
    <w:rsid w:val="004D3D9D"/>
    <w:rsid w:val="004E2E4C"/>
    <w:rsid w:val="004F55F1"/>
    <w:rsid w:val="00551A02"/>
    <w:rsid w:val="005534FA"/>
    <w:rsid w:val="005D2313"/>
    <w:rsid w:val="005D3A03"/>
    <w:rsid w:val="00621771"/>
    <w:rsid w:val="00627547"/>
    <w:rsid w:val="00632D0E"/>
    <w:rsid w:val="006409EE"/>
    <w:rsid w:val="0066048E"/>
    <w:rsid w:val="006703AB"/>
    <w:rsid w:val="00685994"/>
    <w:rsid w:val="006955CC"/>
    <w:rsid w:val="00717F1F"/>
    <w:rsid w:val="0072470F"/>
    <w:rsid w:val="00724EA4"/>
    <w:rsid w:val="007B2D35"/>
    <w:rsid w:val="007B611A"/>
    <w:rsid w:val="007C3E23"/>
    <w:rsid w:val="007D2B7A"/>
    <w:rsid w:val="007F7290"/>
    <w:rsid w:val="008002C0"/>
    <w:rsid w:val="008408A9"/>
    <w:rsid w:val="00855589"/>
    <w:rsid w:val="00865D3E"/>
    <w:rsid w:val="00892F1A"/>
    <w:rsid w:val="008C5323"/>
    <w:rsid w:val="00980C5E"/>
    <w:rsid w:val="009928AE"/>
    <w:rsid w:val="009A6A3B"/>
    <w:rsid w:val="009C6088"/>
    <w:rsid w:val="00A379D3"/>
    <w:rsid w:val="00A86C46"/>
    <w:rsid w:val="00AB3373"/>
    <w:rsid w:val="00AD5EDD"/>
    <w:rsid w:val="00B27FB0"/>
    <w:rsid w:val="00B41619"/>
    <w:rsid w:val="00B46DF2"/>
    <w:rsid w:val="00B51119"/>
    <w:rsid w:val="00B72AA8"/>
    <w:rsid w:val="00B823AA"/>
    <w:rsid w:val="00BA45DB"/>
    <w:rsid w:val="00BB777D"/>
    <w:rsid w:val="00BF4184"/>
    <w:rsid w:val="00C0601E"/>
    <w:rsid w:val="00C31D30"/>
    <w:rsid w:val="00C94DCA"/>
    <w:rsid w:val="00CD6E39"/>
    <w:rsid w:val="00CF53F5"/>
    <w:rsid w:val="00CF6E91"/>
    <w:rsid w:val="00D506DA"/>
    <w:rsid w:val="00D65974"/>
    <w:rsid w:val="00D7068F"/>
    <w:rsid w:val="00D71B95"/>
    <w:rsid w:val="00D85B68"/>
    <w:rsid w:val="00DB0F46"/>
    <w:rsid w:val="00DE5838"/>
    <w:rsid w:val="00DF391E"/>
    <w:rsid w:val="00E00115"/>
    <w:rsid w:val="00E6004D"/>
    <w:rsid w:val="00E81978"/>
    <w:rsid w:val="00EA4DBC"/>
    <w:rsid w:val="00EC58F9"/>
    <w:rsid w:val="00EE7648"/>
    <w:rsid w:val="00F00105"/>
    <w:rsid w:val="00F15934"/>
    <w:rsid w:val="00F166B6"/>
    <w:rsid w:val="00F379B7"/>
    <w:rsid w:val="00F525FA"/>
    <w:rsid w:val="00F54173"/>
    <w:rsid w:val="00F81125"/>
    <w:rsid w:val="00F87310"/>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E608D"/>
  <w15:chartTrackingRefBased/>
  <w15:docId w15:val="{C7345129-3797-4C5F-A947-0DC5B432D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rsid w:val="007D2B7A"/>
    <w:pPr>
      <w:ind w:left="720" w:hanging="720"/>
    </w:pPr>
    <w:rPr>
      <w:sz w:val="22"/>
    </w:r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Default">
    <w:name w:val="Default"/>
    <w:rsid w:val="00F81125"/>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F166B6"/>
    <w:rPr>
      <w:color w:val="5F5F5F" w:themeColor="hyperlink"/>
      <w:u w:val="single"/>
    </w:rPr>
  </w:style>
  <w:style w:type="character" w:styleId="UnresolvedMention">
    <w:name w:val="Unresolved Mention"/>
    <w:basedOn w:val="DefaultParagraphFont"/>
    <w:uiPriority w:val="99"/>
    <w:semiHidden/>
    <w:unhideWhenUsed/>
    <w:rsid w:val="00F16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82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2742638">
      <w:bodyDiv w:val="1"/>
      <w:marLeft w:val="0"/>
      <w:marRight w:val="0"/>
      <w:marTop w:val="0"/>
      <w:marBottom w:val="0"/>
      <w:divBdr>
        <w:top w:val="none" w:sz="0" w:space="0" w:color="auto"/>
        <w:left w:val="none" w:sz="0" w:space="0" w:color="auto"/>
        <w:bottom w:val="none" w:sz="0" w:space="0" w:color="auto"/>
        <w:right w:val="none" w:sz="0" w:space="0" w:color="auto"/>
      </w:divBdr>
    </w:div>
    <w:div w:id="23451561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897276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339510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2170421">
      <w:bodyDiv w:val="1"/>
      <w:marLeft w:val="0"/>
      <w:marRight w:val="0"/>
      <w:marTop w:val="0"/>
      <w:marBottom w:val="0"/>
      <w:divBdr>
        <w:top w:val="none" w:sz="0" w:space="0" w:color="auto"/>
        <w:left w:val="none" w:sz="0" w:space="0" w:color="auto"/>
        <w:bottom w:val="none" w:sz="0" w:space="0" w:color="auto"/>
        <w:right w:val="none" w:sz="0" w:space="0" w:color="auto"/>
      </w:divBdr>
    </w:div>
    <w:div w:id="822701223">
      <w:bodyDiv w:val="1"/>
      <w:marLeft w:val="0"/>
      <w:marRight w:val="0"/>
      <w:marTop w:val="0"/>
      <w:marBottom w:val="0"/>
      <w:divBdr>
        <w:top w:val="none" w:sz="0" w:space="0" w:color="auto"/>
        <w:left w:val="none" w:sz="0" w:space="0" w:color="auto"/>
        <w:bottom w:val="none" w:sz="0" w:space="0" w:color="auto"/>
        <w:right w:val="none" w:sz="0" w:space="0" w:color="auto"/>
      </w:divBdr>
    </w:div>
    <w:div w:id="942960864">
      <w:bodyDiv w:val="1"/>
      <w:marLeft w:val="0"/>
      <w:marRight w:val="0"/>
      <w:marTop w:val="0"/>
      <w:marBottom w:val="0"/>
      <w:divBdr>
        <w:top w:val="none" w:sz="0" w:space="0" w:color="auto"/>
        <w:left w:val="none" w:sz="0" w:space="0" w:color="auto"/>
        <w:bottom w:val="none" w:sz="0" w:space="0" w:color="auto"/>
        <w:right w:val="none" w:sz="0" w:space="0" w:color="auto"/>
      </w:divBdr>
    </w:div>
    <w:div w:id="95676504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767086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668469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2520649">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237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d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9E5FCC4A7C4031AD4F683C3FDB1C5E"/>
        <w:category>
          <w:name w:val="General"/>
          <w:gallery w:val="placeholder"/>
        </w:category>
        <w:types>
          <w:type w:val="bbPlcHdr"/>
        </w:types>
        <w:behaviors>
          <w:behavior w:val="content"/>
        </w:behaviors>
        <w:guid w:val="{68DACB79-2BE7-4F95-BB11-2935EE5DBE72}"/>
      </w:docPartPr>
      <w:docPartBody>
        <w:p w:rsidR="00834B79" w:rsidRDefault="00D41DED">
          <w:pPr>
            <w:pStyle w:val="FA9E5FCC4A7C4031AD4F683C3FDB1C5E"/>
          </w:pPr>
          <w:r>
            <w:t>[Title Here, up to 12 Words, on One to Two Lines]</w:t>
          </w:r>
        </w:p>
      </w:docPartBody>
    </w:docPart>
    <w:docPart>
      <w:docPartPr>
        <w:name w:val="D22009369A2F4E06900DDE68CC284D44"/>
        <w:category>
          <w:name w:val="General"/>
          <w:gallery w:val="placeholder"/>
        </w:category>
        <w:types>
          <w:type w:val="bbPlcHdr"/>
        </w:types>
        <w:behaviors>
          <w:behavior w:val="content"/>
        </w:behaviors>
        <w:guid w:val="{6FE5D3A9-8E56-4DB2-9FB4-6EB6D1F61F77}"/>
      </w:docPartPr>
      <w:docPartBody>
        <w:p w:rsidR="00834B79" w:rsidRDefault="00D41DED">
          <w:pPr>
            <w:pStyle w:val="D22009369A2F4E06900DDE68CC284D44"/>
          </w:pPr>
          <w:r w:rsidRPr="005D3A03">
            <w:t>Figures title:</w:t>
          </w:r>
        </w:p>
      </w:docPartBody>
    </w:docPart>
    <w:docPart>
      <w:docPartPr>
        <w:name w:val="53EE5C76B777496EA6A7DD149CFD32A3"/>
        <w:category>
          <w:name w:val="General"/>
          <w:gallery w:val="placeholder"/>
        </w:category>
        <w:types>
          <w:type w:val="bbPlcHdr"/>
        </w:types>
        <w:behaviors>
          <w:behavior w:val="content"/>
        </w:behaviors>
        <w:guid w:val="{0044B1C2-41FA-431D-B9F7-8E5F9C963E76}"/>
      </w:docPartPr>
      <w:docPartBody>
        <w:p w:rsidR="00834B79" w:rsidRDefault="00D41DED">
          <w:pPr>
            <w:pStyle w:val="53EE5C76B777496EA6A7DD149CFD32A3"/>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E1"/>
    <w:rsid w:val="001376E1"/>
    <w:rsid w:val="001D1256"/>
    <w:rsid w:val="003B51D9"/>
    <w:rsid w:val="00616834"/>
    <w:rsid w:val="00632074"/>
    <w:rsid w:val="00806F53"/>
    <w:rsid w:val="00834B79"/>
    <w:rsid w:val="00A6577D"/>
    <w:rsid w:val="00D41DED"/>
    <w:rsid w:val="00E13024"/>
    <w:rsid w:val="00FA6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9E5FCC4A7C4031AD4F683C3FDB1C5E">
    <w:name w:val="FA9E5FCC4A7C4031AD4F683C3FDB1C5E"/>
  </w:style>
  <w:style w:type="character" w:styleId="Emphasis">
    <w:name w:val="Emphasis"/>
    <w:basedOn w:val="DefaultParagraphFont"/>
    <w:uiPriority w:val="4"/>
    <w:unhideWhenUsed/>
    <w:qFormat/>
    <w:rPr>
      <w:i/>
      <w:iCs/>
    </w:rPr>
  </w:style>
  <w:style w:type="paragraph" w:customStyle="1" w:styleId="D22009369A2F4E06900DDE68CC284D44">
    <w:name w:val="D22009369A2F4E06900DDE68CC284D44"/>
  </w:style>
  <w:style w:type="paragraph" w:customStyle="1" w:styleId="53EE5C76B777496EA6A7DD149CFD32A3">
    <w:name w:val="53EE5C76B777496EA6A7DD149CFD3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Cloud9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Ama22</b:Tag>
    <b:SourceType>DocumentFromInternetSite</b:SourceType>
    <b:Guid>{B2DC6EE4-2A46-4C93-88F1-C95EB4859834}</b:Guid>
    <b:Author>
      <b:Author>
        <b:Corporate>Amazon Web Services</b:Corporate>
      </b:Author>
    </b:Author>
    <b:Title>Amazon API Gateway</b:Title>
    <b:Year>2021</b:Year>
    <b:URL>https://docs.aws.amazon.com/apigateway/latest/developerguide/welcome.html</b:URL>
    <b:RefOrder>1</b:RefOrder>
  </b:Source>
  <b:Source>
    <b:Tag>Ama21</b:Tag>
    <b:SourceType>DocumentFromInternetSite</b:SourceType>
    <b:Guid>{165DFEDB-D049-4117-99DA-2BC1D47F29D3}</b:Guid>
    <b:Author>
      <b:Author>
        <b:Corporate>Amazon Web Services</b:Corporate>
      </b:Author>
    </b:Author>
    <b:Title>Amazon Web Services - Documentation</b:Title>
    <b:Year>2021</b:Year>
    <b:URL>https://github.com/awsdocs</b:URL>
    <b:RefOrder>2</b:RefOrder>
  </b:Source>
  <b:Source>
    <b:Tag>Ama211</b:Tag>
    <b:SourceType>DocumentFromInternetSite</b:SourceType>
    <b:Guid>{02A990E0-FB19-401E-9783-DB2AEB14D182}</b:Guid>
    <b:Author>
      <b:Author>
        <b:Corporate>Amazon Web Services</b:Corporate>
      </b:Author>
    </b:Author>
    <b:Title>AWS Documentation</b:Title>
    <b:Year>2021</b:Year>
    <b:URL>https://docs.aws.amazon.com/</b:URL>
    <b:RefOrder>3</b:RefOrder>
  </b:Source>
  <b:Source>
    <b:Tag>Pyt21</b:Tag>
    <b:SourceType>DocumentFromInternetSite</b:SourceType>
    <b:Guid>{23F47CBA-77E2-4ACA-90C9-5BFC4FD856F2}</b:Guid>
    <b:Title>The Python Language Reference</b:Title>
    <b:Year>2021</b:Year>
    <b:URL>https://docs.python.org/3/reference/</b:URL>
    <b:Author>
      <b:Author>
        <b:Corporate>Python Software Foundation.</b:Corporate>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0D63D-54AA-41B0-B5BA-3311119A3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451</TotalTime>
  <Pages>15</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Owings Homework Three</vt:lpstr>
    </vt:vector>
  </TitlesOfParts>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Owings Homework Four</dc:title>
  <dc:subject/>
  <dc:creator>Edward Owings</dc:creator>
  <cp:keywords/>
  <dc:description/>
  <cp:lastModifiedBy>Edward Owings</cp:lastModifiedBy>
  <cp:revision>54</cp:revision>
  <dcterms:created xsi:type="dcterms:W3CDTF">2021-03-24T17:04:00Z</dcterms:created>
  <dcterms:modified xsi:type="dcterms:W3CDTF">2021-05-10T21:43:00Z</dcterms:modified>
</cp:coreProperties>
</file>